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C7D21" w14:textId="77777777" w:rsidR="006510CD" w:rsidRDefault="006510CD" w:rsidP="00B22421">
      <w:pPr>
        <w:jc w:val="center"/>
      </w:pPr>
      <w:r w:rsidRPr="006510CD">
        <w:rPr>
          <w:noProof/>
        </w:rPr>
        <w:drawing>
          <wp:inline distT="0" distB="0" distL="0" distR="0" wp14:anchorId="6C2B1401" wp14:editId="3953FC68">
            <wp:extent cx="1134000" cy="1134000"/>
            <wp:effectExtent l="0" t="0" r="0" b="0"/>
            <wp:docPr id="127566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2759" name="Imagen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024" w14:textId="77777777" w:rsidR="009D7446" w:rsidRDefault="009D7446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48F6D803" w14:textId="77777777" w:rsidR="00AE5B4D" w:rsidRDefault="00AE5B4D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19329D83" w14:textId="77777777" w:rsidR="00AE5B4D" w:rsidRDefault="00AE5B4D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060FAFDF" w14:textId="77777777" w:rsidR="00AE5B4D" w:rsidRPr="00431C0A" w:rsidRDefault="00AE5B4D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69FE8728" w14:textId="77777777" w:rsidR="006C4BCA" w:rsidRPr="00431C0A" w:rsidRDefault="006C4BCA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649400D1" w14:textId="77777777" w:rsidR="006C4BCA" w:rsidRPr="00431C0A" w:rsidRDefault="006C4BCA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1CF0325C" w14:textId="77777777" w:rsidR="006C4BCA" w:rsidRDefault="006C4BCA" w:rsidP="00C11D12">
      <w:pPr>
        <w:spacing w:before="0" w:after="0" w:line="240" w:lineRule="auto"/>
        <w:jc w:val="center"/>
        <w:rPr>
          <w:color w:val="A9A9AA"/>
          <w:sz w:val="32"/>
          <w:szCs w:val="32"/>
        </w:rPr>
      </w:pPr>
    </w:p>
    <w:p w14:paraId="45C8C47F" w14:textId="255ADBC4" w:rsidR="006510CD" w:rsidRPr="00431C0A" w:rsidRDefault="006510CD" w:rsidP="00551F8A">
      <w:pPr>
        <w:pStyle w:val="Subttulo"/>
        <w:spacing w:line="240" w:lineRule="auto"/>
      </w:pPr>
    </w:p>
    <w:p w14:paraId="42270425" w14:textId="1E692158" w:rsidR="00352CFE" w:rsidRPr="00431C0A" w:rsidRDefault="007B256F" w:rsidP="002529D2">
      <w:pPr>
        <w:pStyle w:val="Ttulo"/>
        <w:spacing w:before="100" w:after="100" w:line="240" w:lineRule="auto"/>
      </w:pPr>
      <w:r>
        <w:t>M</w:t>
      </w:r>
      <w:r w:rsidR="005D443D">
        <w:t>CM</w:t>
      </w:r>
    </w:p>
    <w:p w14:paraId="6DD6C845" w14:textId="02E6A962" w:rsidR="0020504A" w:rsidRPr="00431C0A" w:rsidRDefault="005D443D" w:rsidP="00551F8A">
      <w:pPr>
        <w:pStyle w:val="Subttulo"/>
        <w:spacing w:line="240" w:lineRule="auto"/>
      </w:pPr>
      <w:r>
        <w:t>Marco Conceptual y Metodológico</w:t>
      </w:r>
    </w:p>
    <w:p w14:paraId="5ECF7BD9" w14:textId="77777777" w:rsidR="003778B9" w:rsidRPr="00431C0A" w:rsidRDefault="003778B9" w:rsidP="007B256F">
      <w:pPr>
        <w:spacing w:line="240" w:lineRule="auto"/>
        <w:rPr>
          <w:lang w:val="es-MX"/>
        </w:rPr>
      </w:pPr>
    </w:p>
    <w:p w14:paraId="1BFB3496" w14:textId="77777777" w:rsidR="003778B9" w:rsidRDefault="003778B9" w:rsidP="00E25ADC">
      <w:pPr>
        <w:spacing w:line="240" w:lineRule="auto"/>
        <w:jc w:val="center"/>
        <w:rPr>
          <w:lang w:val="es-MX"/>
        </w:rPr>
      </w:pPr>
    </w:p>
    <w:p w14:paraId="163FE29C" w14:textId="77777777" w:rsidR="00FC46FB" w:rsidRDefault="00FC46FB" w:rsidP="00E25ADC">
      <w:pPr>
        <w:spacing w:line="240" w:lineRule="auto"/>
        <w:jc w:val="center"/>
        <w:rPr>
          <w:lang w:val="es-MX"/>
        </w:rPr>
      </w:pPr>
    </w:p>
    <w:p w14:paraId="0F1D25AD" w14:textId="77777777" w:rsidR="00A60C5E" w:rsidRDefault="00A60C5E" w:rsidP="00A60C5E">
      <w:pPr>
        <w:spacing w:line="240" w:lineRule="auto"/>
        <w:jc w:val="center"/>
        <w:rPr>
          <w:lang w:val="es-MX"/>
        </w:rPr>
      </w:pPr>
    </w:p>
    <w:p w14:paraId="026925F9" w14:textId="77777777" w:rsidR="00B23E14" w:rsidRDefault="00B23E14" w:rsidP="00A60C5E">
      <w:pPr>
        <w:spacing w:line="240" w:lineRule="auto"/>
        <w:jc w:val="center"/>
        <w:rPr>
          <w:lang w:val="es-MX"/>
        </w:rPr>
      </w:pPr>
    </w:p>
    <w:p w14:paraId="6831DEAA" w14:textId="77777777" w:rsidR="00B23E14" w:rsidRDefault="00B23E14" w:rsidP="00E25ADC">
      <w:pPr>
        <w:spacing w:line="240" w:lineRule="auto"/>
        <w:rPr>
          <w:lang w:val="es-MX"/>
        </w:rPr>
      </w:pPr>
    </w:p>
    <w:p w14:paraId="6DB3AE9E" w14:textId="77777777" w:rsidR="00B23E14" w:rsidRDefault="00B23E14" w:rsidP="00A60C5E">
      <w:pPr>
        <w:spacing w:line="240" w:lineRule="auto"/>
        <w:jc w:val="center"/>
        <w:rPr>
          <w:lang w:val="es-MX"/>
        </w:rPr>
      </w:pPr>
    </w:p>
    <w:p w14:paraId="5451E6E0" w14:textId="77777777" w:rsidR="00B23E14" w:rsidRDefault="00B23E14" w:rsidP="00A60C5E">
      <w:pPr>
        <w:spacing w:line="240" w:lineRule="auto"/>
        <w:jc w:val="center"/>
        <w:rPr>
          <w:lang w:val="es-MX"/>
        </w:rPr>
      </w:pPr>
    </w:p>
    <w:p w14:paraId="6C3B26C0" w14:textId="77777777" w:rsidR="00A60C5E" w:rsidRDefault="00A60C5E" w:rsidP="00A60C5E">
      <w:pPr>
        <w:spacing w:line="240" w:lineRule="auto"/>
        <w:jc w:val="center"/>
        <w:rPr>
          <w:lang w:val="es-MX"/>
        </w:rPr>
      </w:pPr>
    </w:p>
    <w:p w14:paraId="661C0431" w14:textId="77777777" w:rsidR="00F33503" w:rsidRDefault="00F33503" w:rsidP="00A60C5E">
      <w:pPr>
        <w:spacing w:line="240" w:lineRule="auto"/>
        <w:jc w:val="center"/>
        <w:rPr>
          <w:lang w:val="es-MX"/>
        </w:rPr>
      </w:pPr>
    </w:p>
    <w:p w14:paraId="3895A949" w14:textId="77777777" w:rsidR="00FC72FB" w:rsidRDefault="00FC72FB" w:rsidP="00A60C5E">
      <w:pPr>
        <w:spacing w:line="240" w:lineRule="auto"/>
        <w:jc w:val="center"/>
        <w:rPr>
          <w:lang w:val="es-MX"/>
        </w:rPr>
      </w:pPr>
    </w:p>
    <w:p w14:paraId="3F358F11" w14:textId="77777777" w:rsidR="00BE191C" w:rsidRPr="00431C0A" w:rsidRDefault="00BE191C" w:rsidP="00A60C5E">
      <w:pPr>
        <w:spacing w:line="240" w:lineRule="auto"/>
        <w:jc w:val="center"/>
        <w:rPr>
          <w:lang w:val="es-MX"/>
        </w:rPr>
      </w:pPr>
    </w:p>
    <w:p w14:paraId="16F9683A" w14:textId="77777777" w:rsidR="00BE191C" w:rsidRDefault="00BE191C" w:rsidP="00FC72FB">
      <w:pPr>
        <w:pStyle w:val="Subttulo"/>
        <w:spacing w:before="100" w:after="100" w:line="240" w:lineRule="auto"/>
        <w:rPr>
          <w:color w:val="98989A"/>
          <w:kern w:val="0"/>
          <w:sz w:val="24"/>
          <w:szCs w:val="24"/>
          <w:lang w:val="es-MX"/>
        </w:rPr>
      </w:pPr>
    </w:p>
    <w:p w14:paraId="673F598A" w14:textId="1957536B" w:rsidR="00E25ADC" w:rsidRPr="00FC72FB" w:rsidRDefault="00E25ADC" w:rsidP="00FC72FB">
      <w:pPr>
        <w:pStyle w:val="Subttulo"/>
        <w:spacing w:before="100" w:after="100" w:line="240" w:lineRule="auto"/>
        <w:rPr>
          <w:color w:val="98989A"/>
          <w:kern w:val="0"/>
          <w:sz w:val="24"/>
          <w:szCs w:val="24"/>
          <w:lang w:val="es-MX"/>
        </w:rPr>
        <w:sectPr w:rsidR="00E25ADC" w:rsidRPr="00FC72FB" w:rsidSect="00AB216C">
          <w:footerReference w:type="default" r:id="rId10"/>
          <w:footerReference w:type="first" r:id="rId11"/>
          <w:pgSz w:w="12240" w:h="15840"/>
          <w:pgMar w:top="1417" w:right="1701" w:bottom="1417" w:left="1701" w:header="1100" w:footer="709" w:gutter="0"/>
          <w:cols w:space="708"/>
          <w:titlePg/>
          <w:docGrid w:linePitch="360"/>
        </w:sectPr>
      </w:pPr>
    </w:p>
    <w:p w14:paraId="045AE18C" w14:textId="305A5DCF" w:rsidR="000F5BAC" w:rsidRPr="003C7ED6" w:rsidRDefault="00722279" w:rsidP="003C7ED6">
      <w:pPr>
        <w:pStyle w:val="Subttulo"/>
        <w:spacing w:line="240" w:lineRule="auto"/>
        <w:rPr>
          <w:rFonts w:ascii="Plus Jakarta Sans Medium" w:hAnsi="Plus Jakarta Sans Medium" w:cs="Patria Light"/>
          <w:color w:val="4D4D4D"/>
          <w:kern w:val="0"/>
          <w:sz w:val="24"/>
          <w:szCs w:val="24"/>
        </w:rPr>
      </w:pPr>
      <w:r>
        <w:rPr>
          <w:rFonts w:ascii="Plus Jakarta Sans Medium" w:hAnsi="Plus Jakarta Sans Medium" w:cs="Patria Light"/>
          <w:noProof/>
          <w:color w:val="4D4D4D"/>
          <w:kern w:val="0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97AB644" wp14:editId="0B8ABBBC">
            <wp:simplePos x="0" y="0"/>
            <wp:positionH relativeFrom="column">
              <wp:posOffset>131445</wp:posOffset>
            </wp:positionH>
            <wp:positionV relativeFrom="paragraph">
              <wp:posOffset>170180</wp:posOffset>
            </wp:positionV>
            <wp:extent cx="273600" cy="273600"/>
            <wp:effectExtent l="0" t="0" r="6350" b="6350"/>
            <wp:wrapNone/>
            <wp:docPr id="538591703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1703" name="Gráfico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600" cy="2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8E3">
        <w:rPr>
          <w:rFonts w:ascii="Plus Jakarta Sans Medium" w:hAnsi="Plus Jakarta Sans Medium" w:cs="Patria Light"/>
          <w:noProof/>
          <w:color w:val="4D4D4D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D17E6B" wp14:editId="19BC90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9817" cy="10058400"/>
                <wp:effectExtent l="0" t="0" r="19050" b="12700"/>
                <wp:wrapNone/>
                <wp:docPr id="13006931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7" cy="10058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546B8" w14:textId="73ECCAC5" w:rsidR="003C7ED6" w:rsidRPr="007B4D01" w:rsidRDefault="005A34C3" w:rsidP="003C7ED6">
                            <w:pPr>
                              <w:jc w:val="center"/>
                              <w:rPr>
                                <w:rFonts w:ascii="Patria" w:hAnsi="Patria"/>
                                <w:b/>
                                <w:bCs/>
                                <w:color w:val="1C22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2226"/>
                              </w:rPr>
                              <w:t>Marco Conceptual y Metodológico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17E6B" id="Rectángulo 1" o:spid="_x0000_s1026" style="position:absolute;left:0;text-align:left;margin-left:0;margin-top:0;width:42.5pt;height:11in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" fillcolor="white [3212]" strokecolor="#09101d [484]" strokeweight=".5pt">
                <v:textbox style="layout-flow:vertical">
                  <w:txbxContent>
                    <w:p w14:paraId="5DA546B8" w14:textId="73ECCAC5" w:rsidR="003C7ED6" w:rsidRPr="007B4D01" w:rsidRDefault="005A34C3" w:rsidP="003C7ED6">
                      <w:pPr>
                        <w:jc w:val="center"/>
                        <w:rPr>
                          <w:rFonts w:ascii="Patria" w:hAnsi="Patria"/>
                          <w:b/>
                          <w:bCs/>
                          <w:color w:val="1C2226"/>
                        </w:rPr>
                      </w:pPr>
                      <w:r>
                        <w:rPr>
                          <w:b/>
                          <w:bCs/>
                          <w:color w:val="1C2226"/>
                        </w:rPr>
                        <w:t>Marco Conceptual y Metodológico</w:t>
                      </w:r>
                    </w:p>
                  </w:txbxContent>
                </v:textbox>
              </v:rect>
            </w:pict>
          </mc:Fallback>
        </mc:AlternateContent>
      </w:r>
    </w:p>
    <w:p w14:paraId="2D8B663E" w14:textId="15CDA7BE" w:rsidR="00BA1A99" w:rsidRPr="000F5BAC" w:rsidRDefault="00AB216C" w:rsidP="000F5BAC">
      <w:pPr>
        <w:pStyle w:val="Subttulo"/>
        <w:spacing w:line="240" w:lineRule="auto"/>
        <w:jc w:val="left"/>
        <w:rPr>
          <w:rFonts w:ascii="Plus Jakarta Sans Medium" w:hAnsi="Plus Jakarta Sans Medium" w:cs="Patria Light"/>
          <w:color w:val="4D4D4D"/>
          <w:kern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22DE48" wp14:editId="21F4235F">
                <wp:simplePos x="0" y="0"/>
                <wp:positionH relativeFrom="column">
                  <wp:posOffset>-232727</wp:posOffset>
                </wp:positionH>
                <wp:positionV relativeFrom="paragraph">
                  <wp:posOffset>8737282</wp:posOffset>
                </wp:positionV>
                <wp:extent cx="1199447" cy="541906"/>
                <wp:effectExtent l="6033" t="0" r="0" b="0"/>
                <wp:wrapNone/>
                <wp:docPr id="111920351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199447" cy="5419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2AD0A5" w14:textId="731DD84F" w:rsidR="00AB216C" w:rsidRPr="00AB216C" w:rsidRDefault="00AB216C" w:rsidP="00AB216C">
                            <w:pPr>
                              <w:spacing w:line="240" w:lineRule="auto"/>
                              <w:jc w:val="right"/>
                              <w:rPr>
                                <w:color w:val="A9A9AA"/>
                                <w:sz w:val="16"/>
                                <w:szCs w:val="16"/>
                              </w:rPr>
                            </w:pPr>
                            <w:r w:rsidRPr="00AB216C">
                              <w:rPr>
                                <w:color w:val="A9A9AA"/>
                                <w:sz w:val="16"/>
                                <w:szCs w:val="16"/>
                              </w:rPr>
                              <w:t xml:space="preserve">Semantyk </w:t>
                            </w:r>
                            <w:r>
                              <w:rPr>
                                <w:color w:val="A9A9A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B216C">
                              <w:rPr>
                                <w:color w:val="A9A9AA"/>
                                <w:sz w:val="16"/>
                                <w:szCs w:val="16"/>
                              </w:rPr>
                              <w:t xml:space="preserve"> ©  </w:t>
                            </w:r>
                            <w:r>
                              <w:rPr>
                                <w:color w:val="A9A9A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B216C">
                              <w:rPr>
                                <w:color w:val="A9A9AA"/>
                                <w:sz w:val="16"/>
                                <w:szCs w:val="16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2DE4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7" type="#_x0000_t202" style="position:absolute;margin-left:-18.3pt;margin-top:687.95pt;width:94.45pt;height:42.65pt;rotation:90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" fillcolor="white [3201]" stroked="f" strokeweight=".5pt">
                <v:textbox style="mso-fit-shape-to-text:t">
                  <w:txbxContent>
                    <w:p w14:paraId="742AD0A5" w14:textId="731DD84F" w:rsidR="00AB216C" w:rsidRPr="00AB216C" w:rsidRDefault="00AB216C" w:rsidP="00AB216C">
                      <w:pPr>
                        <w:spacing w:line="240" w:lineRule="auto"/>
                        <w:jc w:val="right"/>
                        <w:rPr>
                          <w:color w:val="A9A9AA"/>
                          <w:sz w:val="16"/>
                          <w:szCs w:val="16"/>
                        </w:rPr>
                      </w:pPr>
                      <w:r w:rsidRPr="00AB216C">
                        <w:rPr>
                          <w:color w:val="A9A9AA"/>
                          <w:sz w:val="16"/>
                          <w:szCs w:val="16"/>
                        </w:rPr>
                        <w:t xml:space="preserve">Semantyk </w:t>
                      </w:r>
                      <w:r>
                        <w:rPr>
                          <w:color w:val="A9A9AA"/>
                          <w:sz w:val="16"/>
                          <w:szCs w:val="16"/>
                        </w:rPr>
                        <w:t xml:space="preserve"> </w:t>
                      </w:r>
                      <w:r w:rsidRPr="00AB216C">
                        <w:rPr>
                          <w:color w:val="A9A9AA"/>
                          <w:sz w:val="16"/>
                          <w:szCs w:val="16"/>
                        </w:rPr>
                        <w:t xml:space="preserve"> ©  </w:t>
                      </w:r>
                      <w:r>
                        <w:rPr>
                          <w:color w:val="A9A9AA"/>
                          <w:sz w:val="16"/>
                          <w:szCs w:val="16"/>
                        </w:rPr>
                        <w:t xml:space="preserve"> </w:t>
                      </w:r>
                      <w:r w:rsidRPr="00AB216C">
                        <w:rPr>
                          <w:color w:val="A9A9AA"/>
                          <w:sz w:val="16"/>
                          <w:szCs w:val="16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A1A99" w:rsidRPr="000F5BAC" w:rsidSect="003C7ED6">
      <w:footerReference w:type="first" r:id="rId14"/>
      <w:pgSz w:w="12240" w:h="15840"/>
      <w:pgMar w:top="0" w:right="0" w:bottom="0" w:left="0" w:header="110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B5B1FE" w14:textId="77777777" w:rsidR="00B331AA" w:rsidRDefault="00B331AA" w:rsidP="00C411CD">
      <w:r>
        <w:separator/>
      </w:r>
    </w:p>
  </w:endnote>
  <w:endnote w:type="continuationSeparator" w:id="0">
    <w:p w14:paraId="5A0EB750" w14:textId="77777777" w:rsidR="00B331AA" w:rsidRDefault="00B331AA" w:rsidP="00C41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us Jakarta Sans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Plus Jakarta Sans SemiBold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Plus Jakarta Sans Medium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Inter Medium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Plus Jakarta Sans Light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Patria Light">
    <w:panose1 w:val="00000000000000000000"/>
    <w:charset w:val="00"/>
    <w:family w:val="auto"/>
    <w:notTrueType/>
    <w:pitch w:val="variable"/>
    <w:sig w:usb0="80000087" w:usb1="00000042" w:usb2="00000000" w:usb3="00000000" w:csb0="00000003" w:csb1="00000000"/>
  </w:font>
  <w:font w:name="Patria">
    <w:panose1 w:val="00000000000000000000"/>
    <w:charset w:val="00"/>
    <w:family w:val="auto"/>
    <w:notTrueType/>
    <w:pitch w:val="variable"/>
    <w:sig w:usb0="80000087" w:usb1="00000042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7194E" w14:textId="77777777" w:rsidR="002C5406" w:rsidRPr="002F56BA" w:rsidRDefault="002C5406" w:rsidP="00566F53">
    <w:pPr>
      <w:pStyle w:val="Piedepgina"/>
      <w:framePr w:wrap="none" w:vAnchor="text" w:hAnchor="margin" w:xAlign="right" w:y="1"/>
      <w:ind w:right="360"/>
      <w:jc w:val="left"/>
      <w:rPr>
        <w:rStyle w:val="Nmerodepgina"/>
        <w:rFonts w:ascii="Plus Jakarta Sans Light" w:hAnsi="Plus Jakarta Sans Light"/>
        <w:sz w:val="20"/>
        <w:szCs w:val="20"/>
      </w:rPr>
    </w:pPr>
  </w:p>
  <w:p w14:paraId="4912B534" w14:textId="77777777" w:rsidR="002C5406" w:rsidRPr="00B83CD3" w:rsidRDefault="002C5406" w:rsidP="00B83CD3">
    <w:pPr>
      <w:pStyle w:val="Piedepgina"/>
      <w:ind w:right="360"/>
      <w:jc w:val="left"/>
      <w:rPr>
        <w:rFonts w:ascii="Plus Jakarta Sans Light" w:hAnsi="Plus Jakarta Sans Light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D318A4" w14:textId="0153506B" w:rsidR="00AB216C" w:rsidRPr="000F2149" w:rsidRDefault="00AB216C" w:rsidP="00AB216C">
    <w:pPr>
      <w:pStyle w:val="Piedepgina"/>
      <w:jc w:val="center"/>
      <w:rPr>
        <w:sz w:val="16"/>
        <w:szCs w:val="16"/>
      </w:rPr>
    </w:pPr>
    <w:r w:rsidRPr="000F2149">
      <w:rPr>
        <w:sz w:val="16"/>
        <w:szCs w:val="16"/>
      </w:rPr>
      <w:t>Semantyk   ©  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AC6E5" w14:textId="77777777" w:rsidR="00AB216C" w:rsidRDefault="00AB216C" w:rsidP="00AB216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F90898" w14:textId="77777777" w:rsidR="00B331AA" w:rsidRDefault="00B331AA" w:rsidP="00C411CD">
      <w:r>
        <w:separator/>
      </w:r>
    </w:p>
  </w:footnote>
  <w:footnote w:type="continuationSeparator" w:id="0">
    <w:p w14:paraId="36837D1C" w14:textId="77777777" w:rsidR="00B331AA" w:rsidRDefault="00B331AA" w:rsidP="00C41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123E0"/>
    <w:multiLevelType w:val="multilevel"/>
    <w:tmpl w:val="165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7EBD"/>
    <w:multiLevelType w:val="multilevel"/>
    <w:tmpl w:val="EAD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08E7"/>
    <w:multiLevelType w:val="multilevel"/>
    <w:tmpl w:val="732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1CF"/>
    <w:multiLevelType w:val="multilevel"/>
    <w:tmpl w:val="27D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7790"/>
    <w:multiLevelType w:val="hybridMultilevel"/>
    <w:tmpl w:val="20E4401C"/>
    <w:lvl w:ilvl="0" w:tplc="B3B602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F5889"/>
    <w:multiLevelType w:val="multilevel"/>
    <w:tmpl w:val="B0F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A26"/>
    <w:multiLevelType w:val="multilevel"/>
    <w:tmpl w:val="021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57CB2"/>
    <w:multiLevelType w:val="multilevel"/>
    <w:tmpl w:val="2DD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90E24"/>
    <w:multiLevelType w:val="multilevel"/>
    <w:tmpl w:val="7BC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0367D"/>
    <w:multiLevelType w:val="multilevel"/>
    <w:tmpl w:val="25D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B60A0"/>
    <w:multiLevelType w:val="multilevel"/>
    <w:tmpl w:val="27F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20E42"/>
    <w:multiLevelType w:val="multilevel"/>
    <w:tmpl w:val="50E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2009C"/>
    <w:multiLevelType w:val="multilevel"/>
    <w:tmpl w:val="FF3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2226D"/>
    <w:multiLevelType w:val="multilevel"/>
    <w:tmpl w:val="E31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32902"/>
    <w:multiLevelType w:val="multilevel"/>
    <w:tmpl w:val="D65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C6006"/>
    <w:multiLevelType w:val="multilevel"/>
    <w:tmpl w:val="1E4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22A24"/>
    <w:multiLevelType w:val="multilevel"/>
    <w:tmpl w:val="AB50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F4E33"/>
    <w:multiLevelType w:val="multilevel"/>
    <w:tmpl w:val="5D5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45BD9"/>
    <w:multiLevelType w:val="multilevel"/>
    <w:tmpl w:val="DB8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20727">
    <w:abstractNumId w:val="8"/>
  </w:num>
  <w:num w:numId="2" w16cid:durableId="536771248">
    <w:abstractNumId w:val="7"/>
  </w:num>
  <w:num w:numId="3" w16cid:durableId="1511529680">
    <w:abstractNumId w:val="2"/>
  </w:num>
  <w:num w:numId="4" w16cid:durableId="1255670646">
    <w:abstractNumId w:val="3"/>
  </w:num>
  <w:num w:numId="5" w16cid:durableId="1783111910">
    <w:abstractNumId w:val="17"/>
  </w:num>
  <w:num w:numId="6" w16cid:durableId="1629628908">
    <w:abstractNumId w:val="13"/>
  </w:num>
  <w:num w:numId="7" w16cid:durableId="646016213">
    <w:abstractNumId w:val="1"/>
  </w:num>
  <w:num w:numId="8" w16cid:durableId="1567757796">
    <w:abstractNumId w:val="18"/>
  </w:num>
  <w:num w:numId="9" w16cid:durableId="1481117167">
    <w:abstractNumId w:val="16"/>
  </w:num>
  <w:num w:numId="10" w16cid:durableId="1690839564">
    <w:abstractNumId w:val="10"/>
  </w:num>
  <w:num w:numId="11" w16cid:durableId="1271546491">
    <w:abstractNumId w:val="9"/>
  </w:num>
  <w:num w:numId="12" w16cid:durableId="1209610191">
    <w:abstractNumId w:val="5"/>
  </w:num>
  <w:num w:numId="13" w16cid:durableId="1110199821">
    <w:abstractNumId w:val="14"/>
  </w:num>
  <w:num w:numId="14" w16cid:durableId="749691068">
    <w:abstractNumId w:val="0"/>
  </w:num>
  <w:num w:numId="15" w16cid:durableId="1533223460">
    <w:abstractNumId w:val="11"/>
  </w:num>
  <w:num w:numId="16" w16cid:durableId="216623636">
    <w:abstractNumId w:val="15"/>
  </w:num>
  <w:num w:numId="17" w16cid:durableId="1633051508">
    <w:abstractNumId w:val="12"/>
  </w:num>
  <w:num w:numId="18" w16cid:durableId="854156250">
    <w:abstractNumId w:val="6"/>
  </w:num>
  <w:num w:numId="19" w16cid:durableId="204505887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75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6F"/>
    <w:rsid w:val="000136E6"/>
    <w:rsid w:val="000145F3"/>
    <w:rsid w:val="00024880"/>
    <w:rsid w:val="000301BA"/>
    <w:rsid w:val="000302CF"/>
    <w:rsid w:val="000323C4"/>
    <w:rsid w:val="00043DED"/>
    <w:rsid w:val="00046081"/>
    <w:rsid w:val="00047BE5"/>
    <w:rsid w:val="000568BB"/>
    <w:rsid w:val="000636A6"/>
    <w:rsid w:val="00073C7A"/>
    <w:rsid w:val="00074105"/>
    <w:rsid w:val="00075285"/>
    <w:rsid w:val="00083640"/>
    <w:rsid w:val="00086444"/>
    <w:rsid w:val="000923CB"/>
    <w:rsid w:val="000A2347"/>
    <w:rsid w:val="000A3CB7"/>
    <w:rsid w:val="000B3E0E"/>
    <w:rsid w:val="000B44FB"/>
    <w:rsid w:val="000B704B"/>
    <w:rsid w:val="000C7501"/>
    <w:rsid w:val="000C76E7"/>
    <w:rsid w:val="000D6124"/>
    <w:rsid w:val="000E2EB2"/>
    <w:rsid w:val="000F03E9"/>
    <w:rsid w:val="000F0AD2"/>
    <w:rsid w:val="000F2149"/>
    <w:rsid w:val="000F2FC5"/>
    <w:rsid w:val="000F5BAC"/>
    <w:rsid w:val="000F5FE6"/>
    <w:rsid w:val="00101113"/>
    <w:rsid w:val="00102D9B"/>
    <w:rsid w:val="00103819"/>
    <w:rsid w:val="001049D6"/>
    <w:rsid w:val="00111B71"/>
    <w:rsid w:val="00113902"/>
    <w:rsid w:val="001158C7"/>
    <w:rsid w:val="001173A1"/>
    <w:rsid w:val="0012616D"/>
    <w:rsid w:val="00133B06"/>
    <w:rsid w:val="00142224"/>
    <w:rsid w:val="001539B7"/>
    <w:rsid w:val="00160E20"/>
    <w:rsid w:val="001610DE"/>
    <w:rsid w:val="00165D69"/>
    <w:rsid w:val="00172F87"/>
    <w:rsid w:val="001733B3"/>
    <w:rsid w:val="00194B66"/>
    <w:rsid w:val="001B0315"/>
    <w:rsid w:val="001B43E3"/>
    <w:rsid w:val="001C10D8"/>
    <w:rsid w:val="001C6DBC"/>
    <w:rsid w:val="001C6FD4"/>
    <w:rsid w:val="001C79A2"/>
    <w:rsid w:val="001D1320"/>
    <w:rsid w:val="001E2605"/>
    <w:rsid w:val="001E2AC4"/>
    <w:rsid w:val="001E382A"/>
    <w:rsid w:val="001E6F77"/>
    <w:rsid w:val="00200D00"/>
    <w:rsid w:val="002031A7"/>
    <w:rsid w:val="00204C2B"/>
    <w:rsid w:val="0020504A"/>
    <w:rsid w:val="002114FC"/>
    <w:rsid w:val="0021487C"/>
    <w:rsid w:val="00216F22"/>
    <w:rsid w:val="00217048"/>
    <w:rsid w:val="002263FB"/>
    <w:rsid w:val="002271E5"/>
    <w:rsid w:val="00233382"/>
    <w:rsid w:val="002368EC"/>
    <w:rsid w:val="002455F2"/>
    <w:rsid w:val="002527F0"/>
    <w:rsid w:val="002529D2"/>
    <w:rsid w:val="002547A9"/>
    <w:rsid w:val="00257AC1"/>
    <w:rsid w:val="0026378D"/>
    <w:rsid w:val="00264463"/>
    <w:rsid w:val="00265CC7"/>
    <w:rsid w:val="002742BE"/>
    <w:rsid w:val="002775F4"/>
    <w:rsid w:val="00286C3D"/>
    <w:rsid w:val="00290E43"/>
    <w:rsid w:val="002A6C2D"/>
    <w:rsid w:val="002A7282"/>
    <w:rsid w:val="002C3F62"/>
    <w:rsid w:val="002C5406"/>
    <w:rsid w:val="002D0175"/>
    <w:rsid w:val="002D3F14"/>
    <w:rsid w:val="002D7723"/>
    <w:rsid w:val="002E0DBE"/>
    <w:rsid w:val="002E2228"/>
    <w:rsid w:val="002E6F8D"/>
    <w:rsid w:val="002E735E"/>
    <w:rsid w:val="002F486C"/>
    <w:rsid w:val="002F56BA"/>
    <w:rsid w:val="002F7003"/>
    <w:rsid w:val="00301E55"/>
    <w:rsid w:val="003100BB"/>
    <w:rsid w:val="003114F2"/>
    <w:rsid w:val="00312D58"/>
    <w:rsid w:val="00317024"/>
    <w:rsid w:val="00322A37"/>
    <w:rsid w:val="003310A5"/>
    <w:rsid w:val="00336CD0"/>
    <w:rsid w:val="0034643D"/>
    <w:rsid w:val="003475EE"/>
    <w:rsid w:val="00352CFE"/>
    <w:rsid w:val="00360BF6"/>
    <w:rsid w:val="003705E5"/>
    <w:rsid w:val="00372826"/>
    <w:rsid w:val="00375DD5"/>
    <w:rsid w:val="003778B9"/>
    <w:rsid w:val="00386BD2"/>
    <w:rsid w:val="003959A5"/>
    <w:rsid w:val="003964FE"/>
    <w:rsid w:val="003A3BB0"/>
    <w:rsid w:val="003A67CA"/>
    <w:rsid w:val="003B315B"/>
    <w:rsid w:val="003B6D55"/>
    <w:rsid w:val="003C2B6F"/>
    <w:rsid w:val="003C4AC8"/>
    <w:rsid w:val="003C74EF"/>
    <w:rsid w:val="003C7ED6"/>
    <w:rsid w:val="003D3284"/>
    <w:rsid w:val="003D34EE"/>
    <w:rsid w:val="003E256A"/>
    <w:rsid w:val="003E2706"/>
    <w:rsid w:val="003E66BC"/>
    <w:rsid w:val="003F2266"/>
    <w:rsid w:val="003F29BD"/>
    <w:rsid w:val="00407FBC"/>
    <w:rsid w:val="004131D8"/>
    <w:rsid w:val="00417ADC"/>
    <w:rsid w:val="004254C8"/>
    <w:rsid w:val="0042623A"/>
    <w:rsid w:val="00427CFD"/>
    <w:rsid w:val="00431C0A"/>
    <w:rsid w:val="00434B2E"/>
    <w:rsid w:val="00436287"/>
    <w:rsid w:val="0044115F"/>
    <w:rsid w:val="004422D2"/>
    <w:rsid w:val="00444A73"/>
    <w:rsid w:val="00445957"/>
    <w:rsid w:val="0046371E"/>
    <w:rsid w:val="00474B02"/>
    <w:rsid w:val="00477A42"/>
    <w:rsid w:val="00477A92"/>
    <w:rsid w:val="00480C34"/>
    <w:rsid w:val="0048253B"/>
    <w:rsid w:val="00493668"/>
    <w:rsid w:val="00495183"/>
    <w:rsid w:val="0049699A"/>
    <w:rsid w:val="00496D24"/>
    <w:rsid w:val="004A210A"/>
    <w:rsid w:val="004A2FA1"/>
    <w:rsid w:val="004B7F1F"/>
    <w:rsid w:val="004C2634"/>
    <w:rsid w:val="004E0838"/>
    <w:rsid w:val="004E783E"/>
    <w:rsid w:val="00503BB5"/>
    <w:rsid w:val="00506DE5"/>
    <w:rsid w:val="00525E77"/>
    <w:rsid w:val="0052665E"/>
    <w:rsid w:val="00531353"/>
    <w:rsid w:val="005359BE"/>
    <w:rsid w:val="005443B7"/>
    <w:rsid w:val="00551F8A"/>
    <w:rsid w:val="005534F2"/>
    <w:rsid w:val="005631A6"/>
    <w:rsid w:val="00566F53"/>
    <w:rsid w:val="005676EE"/>
    <w:rsid w:val="00573137"/>
    <w:rsid w:val="0057393C"/>
    <w:rsid w:val="005766F2"/>
    <w:rsid w:val="00582A81"/>
    <w:rsid w:val="00586336"/>
    <w:rsid w:val="005A34C3"/>
    <w:rsid w:val="005B1473"/>
    <w:rsid w:val="005B19BA"/>
    <w:rsid w:val="005B7893"/>
    <w:rsid w:val="005C25C3"/>
    <w:rsid w:val="005C28E3"/>
    <w:rsid w:val="005D443D"/>
    <w:rsid w:val="005D7C26"/>
    <w:rsid w:val="005E31B0"/>
    <w:rsid w:val="005E6CA6"/>
    <w:rsid w:val="005F3B9E"/>
    <w:rsid w:val="0060370C"/>
    <w:rsid w:val="00614A61"/>
    <w:rsid w:val="006157BC"/>
    <w:rsid w:val="00620D72"/>
    <w:rsid w:val="0063210F"/>
    <w:rsid w:val="006365F8"/>
    <w:rsid w:val="00637701"/>
    <w:rsid w:val="00642751"/>
    <w:rsid w:val="00645FE5"/>
    <w:rsid w:val="006510CD"/>
    <w:rsid w:val="00651682"/>
    <w:rsid w:val="0065271A"/>
    <w:rsid w:val="006562EA"/>
    <w:rsid w:val="00662C7F"/>
    <w:rsid w:val="00670012"/>
    <w:rsid w:val="00672978"/>
    <w:rsid w:val="00676333"/>
    <w:rsid w:val="006768FF"/>
    <w:rsid w:val="006821E3"/>
    <w:rsid w:val="006A2D3D"/>
    <w:rsid w:val="006B1ABD"/>
    <w:rsid w:val="006B4DFA"/>
    <w:rsid w:val="006B4F59"/>
    <w:rsid w:val="006C4BCA"/>
    <w:rsid w:val="006D32E0"/>
    <w:rsid w:val="006D5314"/>
    <w:rsid w:val="006E3CA6"/>
    <w:rsid w:val="006F268E"/>
    <w:rsid w:val="006F2CAE"/>
    <w:rsid w:val="00705BF0"/>
    <w:rsid w:val="007115A1"/>
    <w:rsid w:val="00714E7F"/>
    <w:rsid w:val="00715B68"/>
    <w:rsid w:val="00722279"/>
    <w:rsid w:val="00722F31"/>
    <w:rsid w:val="00733231"/>
    <w:rsid w:val="00746517"/>
    <w:rsid w:val="007507F2"/>
    <w:rsid w:val="00751BDF"/>
    <w:rsid w:val="0076066A"/>
    <w:rsid w:val="00763770"/>
    <w:rsid w:val="007658B5"/>
    <w:rsid w:val="007726B2"/>
    <w:rsid w:val="00774754"/>
    <w:rsid w:val="00774ACB"/>
    <w:rsid w:val="00796E6B"/>
    <w:rsid w:val="007A08B6"/>
    <w:rsid w:val="007A66CA"/>
    <w:rsid w:val="007A7D5D"/>
    <w:rsid w:val="007B1F00"/>
    <w:rsid w:val="007B2110"/>
    <w:rsid w:val="007B256F"/>
    <w:rsid w:val="007B488B"/>
    <w:rsid w:val="007B5F7E"/>
    <w:rsid w:val="007D093B"/>
    <w:rsid w:val="007D1CDF"/>
    <w:rsid w:val="007E0DC2"/>
    <w:rsid w:val="007F7C06"/>
    <w:rsid w:val="00801AC6"/>
    <w:rsid w:val="00810B5B"/>
    <w:rsid w:val="00815727"/>
    <w:rsid w:val="008205E5"/>
    <w:rsid w:val="008322E2"/>
    <w:rsid w:val="00835CE5"/>
    <w:rsid w:val="0083787F"/>
    <w:rsid w:val="008400D0"/>
    <w:rsid w:val="00844771"/>
    <w:rsid w:val="00847676"/>
    <w:rsid w:val="00855CBD"/>
    <w:rsid w:val="00862379"/>
    <w:rsid w:val="0086504B"/>
    <w:rsid w:val="00872B1C"/>
    <w:rsid w:val="00887924"/>
    <w:rsid w:val="00890682"/>
    <w:rsid w:val="00897B84"/>
    <w:rsid w:val="008A687D"/>
    <w:rsid w:val="008B0394"/>
    <w:rsid w:val="008B330A"/>
    <w:rsid w:val="008B6A63"/>
    <w:rsid w:val="008C4415"/>
    <w:rsid w:val="008E1541"/>
    <w:rsid w:val="008E17C5"/>
    <w:rsid w:val="008F0D0F"/>
    <w:rsid w:val="008F7998"/>
    <w:rsid w:val="009173A4"/>
    <w:rsid w:val="00920149"/>
    <w:rsid w:val="00923D9C"/>
    <w:rsid w:val="0092653E"/>
    <w:rsid w:val="00926F6D"/>
    <w:rsid w:val="00941399"/>
    <w:rsid w:val="00942B16"/>
    <w:rsid w:val="00963622"/>
    <w:rsid w:val="00964A37"/>
    <w:rsid w:val="00964E84"/>
    <w:rsid w:val="00970C97"/>
    <w:rsid w:val="009711CF"/>
    <w:rsid w:val="00975E7E"/>
    <w:rsid w:val="00982170"/>
    <w:rsid w:val="00992C3E"/>
    <w:rsid w:val="009B3DE6"/>
    <w:rsid w:val="009B5D01"/>
    <w:rsid w:val="009C10EE"/>
    <w:rsid w:val="009C1B08"/>
    <w:rsid w:val="009C3CEF"/>
    <w:rsid w:val="009D05E6"/>
    <w:rsid w:val="009D1974"/>
    <w:rsid w:val="009D62A0"/>
    <w:rsid w:val="009D7446"/>
    <w:rsid w:val="009E2C82"/>
    <w:rsid w:val="009E2FAE"/>
    <w:rsid w:val="009E4670"/>
    <w:rsid w:val="00A00955"/>
    <w:rsid w:val="00A01B17"/>
    <w:rsid w:val="00A10C6D"/>
    <w:rsid w:val="00A1172A"/>
    <w:rsid w:val="00A152D9"/>
    <w:rsid w:val="00A2412A"/>
    <w:rsid w:val="00A2558F"/>
    <w:rsid w:val="00A27A61"/>
    <w:rsid w:val="00A402B1"/>
    <w:rsid w:val="00A47161"/>
    <w:rsid w:val="00A60C5E"/>
    <w:rsid w:val="00A64D28"/>
    <w:rsid w:val="00A66E22"/>
    <w:rsid w:val="00A71DA2"/>
    <w:rsid w:val="00A765C6"/>
    <w:rsid w:val="00A80A7A"/>
    <w:rsid w:val="00A90450"/>
    <w:rsid w:val="00A909DB"/>
    <w:rsid w:val="00A956ED"/>
    <w:rsid w:val="00A9609C"/>
    <w:rsid w:val="00A97B2E"/>
    <w:rsid w:val="00AA4E1A"/>
    <w:rsid w:val="00AA5E32"/>
    <w:rsid w:val="00AB0BC6"/>
    <w:rsid w:val="00AB216C"/>
    <w:rsid w:val="00AC6FAD"/>
    <w:rsid w:val="00AD4F82"/>
    <w:rsid w:val="00AD55F4"/>
    <w:rsid w:val="00AD6D9A"/>
    <w:rsid w:val="00AE0BF3"/>
    <w:rsid w:val="00AE5B4D"/>
    <w:rsid w:val="00AF2A0A"/>
    <w:rsid w:val="00AF4AA6"/>
    <w:rsid w:val="00B062D0"/>
    <w:rsid w:val="00B066F5"/>
    <w:rsid w:val="00B12908"/>
    <w:rsid w:val="00B1640D"/>
    <w:rsid w:val="00B17AC0"/>
    <w:rsid w:val="00B21E8D"/>
    <w:rsid w:val="00B22421"/>
    <w:rsid w:val="00B23E14"/>
    <w:rsid w:val="00B2623C"/>
    <w:rsid w:val="00B331AA"/>
    <w:rsid w:val="00B40F8D"/>
    <w:rsid w:val="00B51B7C"/>
    <w:rsid w:val="00B540FC"/>
    <w:rsid w:val="00B54CB5"/>
    <w:rsid w:val="00B561CA"/>
    <w:rsid w:val="00B64FC1"/>
    <w:rsid w:val="00B6710A"/>
    <w:rsid w:val="00B73C90"/>
    <w:rsid w:val="00B77FE3"/>
    <w:rsid w:val="00B83CD3"/>
    <w:rsid w:val="00B878B5"/>
    <w:rsid w:val="00B918CC"/>
    <w:rsid w:val="00B924BE"/>
    <w:rsid w:val="00BA0022"/>
    <w:rsid w:val="00BA1A99"/>
    <w:rsid w:val="00BA4311"/>
    <w:rsid w:val="00BA4418"/>
    <w:rsid w:val="00BB10BB"/>
    <w:rsid w:val="00BC0A0D"/>
    <w:rsid w:val="00BC1125"/>
    <w:rsid w:val="00BC68BB"/>
    <w:rsid w:val="00BD056A"/>
    <w:rsid w:val="00BD5D52"/>
    <w:rsid w:val="00BE07EB"/>
    <w:rsid w:val="00BE1242"/>
    <w:rsid w:val="00BE191C"/>
    <w:rsid w:val="00BE6DB5"/>
    <w:rsid w:val="00BF126A"/>
    <w:rsid w:val="00BF6723"/>
    <w:rsid w:val="00BF795D"/>
    <w:rsid w:val="00C00CE3"/>
    <w:rsid w:val="00C02BCD"/>
    <w:rsid w:val="00C073DC"/>
    <w:rsid w:val="00C11D12"/>
    <w:rsid w:val="00C23015"/>
    <w:rsid w:val="00C24F67"/>
    <w:rsid w:val="00C26944"/>
    <w:rsid w:val="00C304F3"/>
    <w:rsid w:val="00C37B2C"/>
    <w:rsid w:val="00C411CD"/>
    <w:rsid w:val="00C42D59"/>
    <w:rsid w:val="00C50685"/>
    <w:rsid w:val="00C531D0"/>
    <w:rsid w:val="00C5411D"/>
    <w:rsid w:val="00C54CE2"/>
    <w:rsid w:val="00C61DB9"/>
    <w:rsid w:val="00C6577E"/>
    <w:rsid w:val="00C81C67"/>
    <w:rsid w:val="00C83726"/>
    <w:rsid w:val="00C84517"/>
    <w:rsid w:val="00C8697E"/>
    <w:rsid w:val="00C9237C"/>
    <w:rsid w:val="00CA522A"/>
    <w:rsid w:val="00CA5CEB"/>
    <w:rsid w:val="00CA6F65"/>
    <w:rsid w:val="00CB21B1"/>
    <w:rsid w:val="00CC2E30"/>
    <w:rsid w:val="00CE3318"/>
    <w:rsid w:val="00CF0BA2"/>
    <w:rsid w:val="00CF1C55"/>
    <w:rsid w:val="00D0205B"/>
    <w:rsid w:val="00D04B72"/>
    <w:rsid w:val="00D10E11"/>
    <w:rsid w:val="00D11442"/>
    <w:rsid w:val="00D15310"/>
    <w:rsid w:val="00D16358"/>
    <w:rsid w:val="00D25C4C"/>
    <w:rsid w:val="00D351A6"/>
    <w:rsid w:val="00D42605"/>
    <w:rsid w:val="00D54DE3"/>
    <w:rsid w:val="00D54F87"/>
    <w:rsid w:val="00D632FD"/>
    <w:rsid w:val="00D63DE9"/>
    <w:rsid w:val="00D6487A"/>
    <w:rsid w:val="00D66DAB"/>
    <w:rsid w:val="00D722A8"/>
    <w:rsid w:val="00DA0E16"/>
    <w:rsid w:val="00DA5A20"/>
    <w:rsid w:val="00DB782E"/>
    <w:rsid w:val="00DC6DEC"/>
    <w:rsid w:val="00DC71AB"/>
    <w:rsid w:val="00DC7C30"/>
    <w:rsid w:val="00DD3C71"/>
    <w:rsid w:val="00DD5FBB"/>
    <w:rsid w:val="00DF1CB5"/>
    <w:rsid w:val="00DF1FBA"/>
    <w:rsid w:val="00DF5992"/>
    <w:rsid w:val="00E03A2B"/>
    <w:rsid w:val="00E14781"/>
    <w:rsid w:val="00E25ADC"/>
    <w:rsid w:val="00E3565D"/>
    <w:rsid w:val="00E360BB"/>
    <w:rsid w:val="00E36DAA"/>
    <w:rsid w:val="00E370A4"/>
    <w:rsid w:val="00E40F5C"/>
    <w:rsid w:val="00E41AA6"/>
    <w:rsid w:val="00E50229"/>
    <w:rsid w:val="00E60298"/>
    <w:rsid w:val="00E6288D"/>
    <w:rsid w:val="00E6329D"/>
    <w:rsid w:val="00E71C1E"/>
    <w:rsid w:val="00E770FF"/>
    <w:rsid w:val="00E8362E"/>
    <w:rsid w:val="00E87B8D"/>
    <w:rsid w:val="00E95AA6"/>
    <w:rsid w:val="00EA1ECD"/>
    <w:rsid w:val="00EA4B8B"/>
    <w:rsid w:val="00EA601A"/>
    <w:rsid w:val="00EA6933"/>
    <w:rsid w:val="00EB0836"/>
    <w:rsid w:val="00EB2DF0"/>
    <w:rsid w:val="00ED15D5"/>
    <w:rsid w:val="00ED42FB"/>
    <w:rsid w:val="00ED514B"/>
    <w:rsid w:val="00EE220E"/>
    <w:rsid w:val="00EE3AC7"/>
    <w:rsid w:val="00F033BA"/>
    <w:rsid w:val="00F034B9"/>
    <w:rsid w:val="00F22FFE"/>
    <w:rsid w:val="00F241C5"/>
    <w:rsid w:val="00F24AD1"/>
    <w:rsid w:val="00F273D1"/>
    <w:rsid w:val="00F30C0E"/>
    <w:rsid w:val="00F30FB6"/>
    <w:rsid w:val="00F31A82"/>
    <w:rsid w:val="00F332F9"/>
    <w:rsid w:val="00F33503"/>
    <w:rsid w:val="00F3532D"/>
    <w:rsid w:val="00F4148F"/>
    <w:rsid w:val="00F46D73"/>
    <w:rsid w:val="00F521CE"/>
    <w:rsid w:val="00F55A3C"/>
    <w:rsid w:val="00F60E9C"/>
    <w:rsid w:val="00F6228E"/>
    <w:rsid w:val="00F625CF"/>
    <w:rsid w:val="00F671BD"/>
    <w:rsid w:val="00F67397"/>
    <w:rsid w:val="00F72B29"/>
    <w:rsid w:val="00F81298"/>
    <w:rsid w:val="00FB0401"/>
    <w:rsid w:val="00FB1907"/>
    <w:rsid w:val="00FB6DBB"/>
    <w:rsid w:val="00FC1CE1"/>
    <w:rsid w:val="00FC46FB"/>
    <w:rsid w:val="00FC562F"/>
    <w:rsid w:val="00FC5AD5"/>
    <w:rsid w:val="00FC72FB"/>
    <w:rsid w:val="00FD41CF"/>
    <w:rsid w:val="00FE3E94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2CC72"/>
  <w15:chartTrackingRefBased/>
  <w15:docId w15:val="{3DD4AA2D-4093-6F43-8B88-9FAA5E3E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CD3"/>
    <w:pPr>
      <w:spacing w:before="100" w:after="100" w:line="276" w:lineRule="auto"/>
      <w:jc w:val="both"/>
    </w:pPr>
    <w:rPr>
      <w:rFonts w:ascii="Plus Jakarta Sans" w:hAnsi="Plus Jakarta Sans" w:cs="Noto Sans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9699A"/>
    <w:pPr>
      <w:keepNext/>
      <w:keepLines/>
      <w:spacing w:before="200" w:after="200"/>
      <w:outlineLvl w:val="0"/>
    </w:pPr>
    <w:rPr>
      <w:rFonts w:eastAsiaTheme="majorEastAsia" w:cstheme="majorBidi"/>
      <w:b/>
      <w:bCs/>
      <w:color w:val="000000" w:themeColor="text1"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699A"/>
    <w:pPr>
      <w:keepNext/>
      <w:keepLines/>
      <w:spacing w:before="200" w:after="200"/>
      <w:outlineLvl w:val="1"/>
    </w:pPr>
    <w:rPr>
      <w:rFonts w:ascii="Plus Jakarta Sans SemiBold" w:eastAsiaTheme="majorEastAsia" w:hAnsi="Plus Jakarta Sans SemiBold" w:cstheme="majorBidi"/>
      <w:b/>
      <w:bCs/>
      <w:color w:val="000000" w:themeColor="text1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699A"/>
    <w:pPr>
      <w:keepNext/>
      <w:keepLines/>
      <w:spacing w:before="200" w:after="200"/>
      <w:outlineLvl w:val="2"/>
    </w:pPr>
    <w:rPr>
      <w:rFonts w:ascii="Plus Jakarta Sans Medium" w:eastAsiaTheme="majorEastAsia" w:hAnsi="Plus Jakarta Sans Medium" w:cstheme="majorBidi"/>
      <w:color w:val="000000" w:themeColor="text1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699A"/>
    <w:pPr>
      <w:keepNext/>
      <w:keepLines/>
      <w:spacing w:before="200" w:after="200"/>
      <w:outlineLvl w:val="3"/>
    </w:pPr>
    <w:rPr>
      <w:rFonts w:ascii="Plus Jakarta Sans Medium" w:eastAsiaTheme="majorEastAsia" w:hAnsi="Plus Jakarta Sans Medium" w:cstheme="majorBidi"/>
      <w:color w:val="000000" w:themeColor="text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699A"/>
    <w:pPr>
      <w:keepNext/>
      <w:keepLines/>
      <w:spacing w:before="200" w:after="200"/>
      <w:outlineLvl w:val="4"/>
    </w:pPr>
    <w:rPr>
      <w:rFonts w:ascii="Plus Jakarta Sans Medium" w:eastAsiaTheme="majorEastAsia" w:hAnsi="Plus Jakarta Sans Medium" w:cstheme="majorBidi"/>
      <w:color w:val="000000" w:themeColor="text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1733B3"/>
    <w:pPr>
      <w:keepNext/>
      <w:keepLines/>
      <w:spacing w:before="160" w:after="80"/>
      <w:outlineLvl w:val="5"/>
    </w:pPr>
    <w:rPr>
      <w:rFonts w:ascii="Inter Medium" w:eastAsiaTheme="majorEastAsia" w:hAnsi="Inter Medium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rsid w:val="00477A92"/>
    <w:pPr>
      <w:keepNext/>
      <w:keepLines/>
      <w:spacing w:before="160" w:after="80"/>
      <w:outlineLvl w:val="6"/>
    </w:pPr>
    <w:rPr>
      <w:rFonts w:ascii="Inter Medium" w:eastAsiaTheme="majorEastAsia" w:hAnsi="Inter Medium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8C4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99A"/>
    <w:rPr>
      <w:rFonts w:ascii="Plus Jakarta Sans" w:eastAsiaTheme="majorEastAsia" w:hAnsi="Plus Jakarta Sans" w:cstheme="majorBidi"/>
      <w:b/>
      <w:bCs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699A"/>
    <w:rPr>
      <w:rFonts w:ascii="Plus Jakarta Sans SemiBold" w:eastAsiaTheme="majorEastAsia" w:hAnsi="Plus Jakarta Sans SemiBold" w:cstheme="majorBidi"/>
      <w:b/>
      <w:bCs/>
      <w:color w:val="000000" w:themeColor="text1"/>
      <w:sz w:val="36"/>
      <w:szCs w:val="3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9699A"/>
    <w:rPr>
      <w:rFonts w:ascii="Plus Jakarta Sans Medium" w:eastAsiaTheme="majorEastAsia" w:hAnsi="Plus Jakarta Sans Medium" w:cstheme="majorBidi"/>
      <w:color w:val="000000" w:themeColor="text1"/>
      <w:sz w:val="32"/>
      <w:szCs w:val="32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49699A"/>
    <w:rPr>
      <w:rFonts w:ascii="Plus Jakarta Sans Medium" w:eastAsiaTheme="majorEastAsia" w:hAnsi="Plus Jakarta Sans Medium" w:cstheme="majorBidi"/>
      <w:color w:val="000000" w:themeColor="text1"/>
      <w:sz w:val="28"/>
      <w:szCs w:val="28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49699A"/>
    <w:rPr>
      <w:rFonts w:ascii="Plus Jakarta Sans Medium" w:eastAsiaTheme="majorEastAsia" w:hAnsi="Plus Jakarta Sans Medium" w:cstheme="majorBidi"/>
      <w:color w:val="000000" w:themeColor="text1"/>
      <w:sz w:val="26"/>
      <w:szCs w:val="26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rsid w:val="001733B3"/>
    <w:rPr>
      <w:rFonts w:ascii="Inter Medium" w:eastAsiaTheme="majorEastAsia" w:hAnsi="Inter Medium" w:cstheme="majorBidi"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rsid w:val="00477A92"/>
    <w:rPr>
      <w:rFonts w:ascii="Inter Medium" w:eastAsiaTheme="majorEastAsia" w:hAnsi="Inter Medium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E43"/>
    <w:pPr>
      <w:spacing w:before="200" w:after="200"/>
      <w:contextualSpacing/>
      <w:jc w:val="center"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E43"/>
    <w:rPr>
      <w:rFonts w:ascii="Inter" w:eastAsiaTheme="majorEastAsia" w:hAnsi="Inter" w:cstheme="majorBidi"/>
      <w:b/>
      <w:bCs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F8A"/>
    <w:pPr>
      <w:spacing w:before="200" w:after="200"/>
      <w:jc w:val="center"/>
    </w:pPr>
    <w:rPr>
      <w:color w:val="A9A9AA"/>
      <w:sz w:val="32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551F8A"/>
    <w:rPr>
      <w:rFonts w:ascii="Plus Jakarta Sans" w:hAnsi="Plus Jakarta Sans" w:cs="Noto Sans"/>
      <w:color w:val="A9A9AA"/>
      <w:sz w:val="32"/>
      <w:szCs w:val="32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C44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4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4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41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0DBE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2E0D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DBE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E0DBE"/>
    <w:rPr>
      <w:i/>
      <w:iCs/>
    </w:rPr>
  </w:style>
  <w:style w:type="paragraph" w:styleId="Sinespaciado">
    <w:name w:val="No Spacing"/>
    <w:uiPriority w:val="1"/>
    <w:qFormat/>
    <w:rsid w:val="000323C4"/>
    <w:rPr>
      <w:rFonts w:ascii="Noto Sans" w:hAnsi="Noto Sans" w:cs="Noto Sans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941399"/>
    <w:rPr>
      <w:rFonts w:ascii="Plus Jakarta Sans SemiBold" w:hAnsi="Plus Jakarta Sans SemiBold"/>
    </w:rPr>
  </w:style>
  <w:style w:type="paragraph" w:styleId="Encabezado">
    <w:name w:val="header"/>
    <w:basedOn w:val="Normal"/>
    <w:link w:val="EncabezadoCar"/>
    <w:uiPriority w:val="99"/>
    <w:unhideWhenUsed/>
    <w:rsid w:val="00C411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11CD"/>
    <w:rPr>
      <w:rFonts w:ascii="Noto Sans" w:hAnsi="Noto Sans" w:cs="Noto Sans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C411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1CD"/>
    <w:rPr>
      <w:rFonts w:ascii="Noto Sans" w:hAnsi="Noto Sans" w:cs="Noto Sans"/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C411CD"/>
  </w:style>
  <w:style w:type="table" w:styleId="Tablaconcuadrcula">
    <w:name w:val="Table Grid"/>
    <w:basedOn w:val="Tablanormal"/>
    <w:uiPriority w:val="39"/>
    <w:rsid w:val="00C41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941399"/>
    <w:pPr>
      <w:ind w:left="240"/>
    </w:pPr>
    <w:rPr>
      <w:rFonts w:ascii="Plus Jakarta Sans Medium" w:hAnsi="Plus Jakarta Sans Medium"/>
    </w:rPr>
  </w:style>
  <w:style w:type="paragraph" w:styleId="TDC3">
    <w:name w:val="toc 3"/>
    <w:basedOn w:val="Normal"/>
    <w:next w:val="Normal"/>
    <w:autoRedefine/>
    <w:uiPriority w:val="39"/>
    <w:unhideWhenUsed/>
    <w:rsid w:val="00941399"/>
    <w:pPr>
      <w:ind w:left="480"/>
    </w:pPr>
  </w:style>
  <w:style w:type="paragraph" w:styleId="Revisin">
    <w:name w:val="Revision"/>
    <w:hidden/>
    <w:uiPriority w:val="99"/>
    <w:semiHidden/>
    <w:rsid w:val="009E2C82"/>
    <w:rPr>
      <w:rFonts w:ascii="Inter" w:hAnsi="Inter" w:cs="Noto Sans"/>
      <w:lang w:val="es-ES_tradnl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72978"/>
    <w:pPr>
      <w:ind w:left="240" w:hanging="240"/>
    </w:pPr>
    <w:rPr>
      <w:rFonts w:ascii="Plus Jakarta Sans SemiBold" w:hAnsi="Plus Jakarta Sans SemiBold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672978"/>
    <w:pPr>
      <w:ind w:left="480" w:hanging="240"/>
    </w:pPr>
    <w:rPr>
      <w:rFonts w:ascii="Plus Jakarta Sans Medium" w:hAnsi="Plus Jakarta Sans Medium"/>
    </w:rPr>
  </w:style>
  <w:style w:type="paragraph" w:styleId="ndice3">
    <w:name w:val="index 3"/>
    <w:basedOn w:val="Normal"/>
    <w:next w:val="Normal"/>
    <w:autoRedefine/>
    <w:uiPriority w:val="99"/>
    <w:semiHidden/>
    <w:unhideWhenUsed/>
    <w:rsid w:val="00672978"/>
    <w:pPr>
      <w:ind w:left="720" w:hanging="2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365F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nielbakas/Library/Group%20Containers/UBF8T346G9.Office/User%20Content.localized/Templates.localized/Carpeta%20|%20Semantyk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B97CDF-C60C-DA41-BB22-00FD7146E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Carpeta | Semantyk.dotx</Template>
  <TotalTime>20</TotalTime>
  <Pages>2</Pages>
  <Words>8</Words>
  <Characters>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Semantyk</Company>
  <LinksUpToDate>false</LinksUpToDate>
  <CharactersWithSpaces>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Bakas Amuchástegui</dc:creator>
  <cp:keywords/>
  <dc:description/>
  <cp:lastModifiedBy>Daniel Bakas Amuchástegui</cp:lastModifiedBy>
  <cp:revision>24</cp:revision>
  <cp:lastPrinted>2026-02-27T21:25:00Z</cp:lastPrinted>
  <dcterms:created xsi:type="dcterms:W3CDTF">2026-08-06T20:25:00Z</dcterms:created>
  <dcterms:modified xsi:type="dcterms:W3CDTF">2026-08-06T20:46:00Z</dcterms:modified>
  <cp:category/>
</cp:coreProperties>
</file>